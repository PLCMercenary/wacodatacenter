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ormTable"/>
        <w:tblpPr w:leftFromText="180" w:rightFromText="180" w:vertAnchor="text" w:horzAnchor="margin" w:tblpY="-2236"/>
        <w:tblW w:w="5093" w:type="pct"/>
        <w:tblLook w:val="04A0" w:firstRow="1" w:lastRow="0" w:firstColumn="1" w:lastColumn="0" w:noHBand="0" w:noVBand="1"/>
        <w:tblDescription w:val="Top table contains the title. Bottom table has meeting location, date and time"/>
      </w:tblPr>
      <w:tblGrid>
        <w:gridCol w:w="1761"/>
        <w:gridCol w:w="8506"/>
      </w:tblGrid>
      <w:tr w:rsidR="009112FE" w:rsidRPr="001D6BBE" w14:paraId="4B779453" w14:textId="77777777" w:rsidTr="009112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00"/>
        </w:trPr>
        <w:tc>
          <w:tcPr>
            <w:tcW w:w="10267" w:type="dxa"/>
            <w:gridSpan w:val="2"/>
          </w:tcPr>
          <w:p w14:paraId="0F97BE98" w14:textId="77777777" w:rsidR="009112FE" w:rsidRPr="001D6BBE" w:rsidRDefault="009112FE" w:rsidP="009112FE">
            <w:pPr>
              <w:pStyle w:val="Title"/>
              <w:spacing w:before="0" w:after="0"/>
            </w:pPr>
            <w:r>
              <w:t>Stop the data center</w:t>
            </w:r>
          </w:p>
        </w:tc>
      </w:tr>
      <w:tr w:rsidR="009112FE" w:rsidRPr="001D6BBE" w14:paraId="76DDE433" w14:textId="77777777" w:rsidTr="009112FE">
        <w:trPr>
          <w:trHeight w:val="499"/>
        </w:trPr>
        <w:tc>
          <w:tcPr>
            <w:tcW w:w="1761" w:type="dxa"/>
            <w:tcBorders>
              <w:top w:val="single" w:sz="24" w:space="0" w:color="00663D" w:themeColor="accent3"/>
              <w:bottom w:val="single" w:sz="4" w:space="0" w:color="D8D3CC" w:themeColor="accent2" w:themeTint="99"/>
            </w:tcBorders>
          </w:tcPr>
          <w:p w14:paraId="45821C74" w14:textId="77777777" w:rsidR="009112FE" w:rsidRPr="001D6BBE" w:rsidRDefault="00FD72ED" w:rsidP="009112FE">
            <w:pPr>
              <w:pStyle w:val="Details"/>
            </w:pPr>
            <w:sdt>
              <w:sdtPr>
                <w:id w:val="-1448387654"/>
                <w:placeholder>
                  <w:docPart w:val="E30F35C7ED0B412A830C3974D175BC75"/>
                </w:placeholder>
                <w:showingPlcHdr/>
                <w15:appearance w15:val="hidden"/>
              </w:sdtPr>
              <w:sdtEndPr/>
              <w:sdtContent>
                <w:r w:rsidR="009112FE" w:rsidRPr="006348DA">
                  <w:t>Location:</w:t>
                </w:r>
              </w:sdtContent>
            </w:sdt>
            <w:r w:rsidR="009112FE">
              <w:t xml:space="preserve"> </w:t>
            </w:r>
          </w:p>
        </w:tc>
        <w:tc>
          <w:tcPr>
            <w:tcW w:w="8506" w:type="dxa"/>
            <w:tcBorders>
              <w:top w:val="single" w:sz="24" w:space="0" w:color="00663D" w:themeColor="accent3"/>
              <w:bottom w:val="single" w:sz="4" w:space="0" w:color="D8D3CC" w:themeColor="accent2" w:themeTint="99"/>
            </w:tcBorders>
          </w:tcPr>
          <w:p w14:paraId="2B8A61FD" w14:textId="77777777" w:rsidR="009112FE" w:rsidRPr="001D6BBE" w:rsidRDefault="00FD72ED" w:rsidP="009112FE">
            <w:pPr>
              <w:pStyle w:val="Details"/>
            </w:pPr>
            <w:sdt>
              <w:sdtPr>
                <w:id w:val="-1314706371"/>
                <w:placeholder>
                  <w:docPart w:val="CB837CF4CE6144FB8286B8B2B73A80C3"/>
                </w:placeholder>
                <w15:appearance w15:val="hidden"/>
              </w:sdtPr>
              <w:sdtEndPr/>
              <w:sdtContent>
                <w:r w:rsidR="009112FE">
                  <w:t>Ross VFD</w:t>
                </w:r>
              </w:sdtContent>
            </w:sdt>
            <w:r w:rsidR="009112FE">
              <w:t xml:space="preserve"> </w:t>
            </w:r>
          </w:p>
        </w:tc>
      </w:tr>
      <w:tr w:rsidR="009112FE" w:rsidRPr="001D6BBE" w14:paraId="4EC8C1F7" w14:textId="77777777" w:rsidTr="009112FE">
        <w:trPr>
          <w:trHeight w:val="499"/>
        </w:trPr>
        <w:tc>
          <w:tcPr>
            <w:tcW w:w="1761" w:type="dxa"/>
            <w:tcBorders>
              <w:top w:val="single" w:sz="4" w:space="0" w:color="D8D3CC" w:themeColor="accent2" w:themeTint="99"/>
              <w:bottom w:val="single" w:sz="4" w:space="0" w:color="D8D3CC" w:themeColor="accent2" w:themeTint="99"/>
            </w:tcBorders>
          </w:tcPr>
          <w:p w14:paraId="398868B2" w14:textId="77777777" w:rsidR="009112FE" w:rsidRPr="001D6BBE" w:rsidRDefault="00FD72ED" w:rsidP="009112FE">
            <w:pPr>
              <w:pStyle w:val="Details"/>
            </w:pPr>
            <w:sdt>
              <w:sdtPr>
                <w:id w:val="-1613049027"/>
                <w:placeholder>
                  <w:docPart w:val="2032852EA8D54A088672BA58F4B65890"/>
                </w:placeholder>
                <w:showingPlcHdr/>
                <w15:appearance w15:val="hidden"/>
              </w:sdtPr>
              <w:sdtEndPr/>
              <w:sdtContent>
                <w:r w:rsidR="009112FE" w:rsidRPr="006348DA">
                  <w:t>Date:</w:t>
                </w:r>
              </w:sdtContent>
            </w:sdt>
            <w:r w:rsidR="009112FE">
              <w:t xml:space="preserve"> </w:t>
            </w:r>
          </w:p>
        </w:tc>
        <w:tc>
          <w:tcPr>
            <w:tcW w:w="8506" w:type="dxa"/>
            <w:tcBorders>
              <w:top w:val="single" w:sz="4" w:space="0" w:color="D8D3CC" w:themeColor="accent2" w:themeTint="99"/>
              <w:bottom w:val="single" w:sz="4" w:space="0" w:color="D8D3CC" w:themeColor="accent2" w:themeTint="99"/>
            </w:tcBorders>
          </w:tcPr>
          <w:p w14:paraId="41254B5B" w14:textId="18C9BB1B" w:rsidR="009112FE" w:rsidRPr="001D6BBE" w:rsidRDefault="004F4146" w:rsidP="009112FE">
            <w:pPr>
              <w:pStyle w:val="Details"/>
            </w:pPr>
            <w:r>
              <w:t>February 1</w:t>
            </w:r>
            <w:r w:rsidR="00020F38">
              <w:t>, 2026</w:t>
            </w:r>
          </w:p>
        </w:tc>
      </w:tr>
      <w:tr w:rsidR="009112FE" w:rsidRPr="001D6BBE" w14:paraId="649BF784" w14:textId="77777777" w:rsidTr="009112FE">
        <w:trPr>
          <w:trHeight w:val="499"/>
        </w:trPr>
        <w:tc>
          <w:tcPr>
            <w:tcW w:w="1761" w:type="dxa"/>
            <w:tcBorders>
              <w:top w:val="single" w:sz="4" w:space="0" w:color="D8D3CC" w:themeColor="accent2" w:themeTint="99"/>
              <w:bottom w:val="single" w:sz="24" w:space="0" w:color="00663D" w:themeColor="accent3"/>
            </w:tcBorders>
          </w:tcPr>
          <w:p w14:paraId="06C60DC1" w14:textId="77777777" w:rsidR="009112FE" w:rsidRPr="001D6BBE" w:rsidRDefault="00FD72ED" w:rsidP="009112FE">
            <w:pPr>
              <w:pStyle w:val="Details"/>
            </w:pPr>
            <w:sdt>
              <w:sdtPr>
                <w:id w:val="-1014604151"/>
                <w:placeholder>
                  <w:docPart w:val="686B89E11EAB476DB6514C2371A82679"/>
                </w:placeholder>
                <w:showingPlcHdr/>
                <w15:appearance w15:val="hidden"/>
              </w:sdtPr>
              <w:sdtEndPr/>
              <w:sdtContent>
                <w:r w:rsidR="009112FE" w:rsidRPr="006348DA">
                  <w:t>Time:</w:t>
                </w:r>
                <w:r w:rsidR="009112FE">
                  <w:t xml:space="preserve"> </w:t>
                </w:r>
              </w:sdtContent>
            </w:sdt>
            <w:r w:rsidR="009112FE">
              <w:t xml:space="preserve"> </w:t>
            </w:r>
          </w:p>
        </w:tc>
        <w:tc>
          <w:tcPr>
            <w:tcW w:w="8506" w:type="dxa"/>
            <w:tcBorders>
              <w:top w:val="single" w:sz="4" w:space="0" w:color="D8D3CC" w:themeColor="accent2" w:themeTint="99"/>
              <w:bottom w:val="single" w:sz="24" w:space="0" w:color="00663D" w:themeColor="accent3"/>
            </w:tcBorders>
          </w:tcPr>
          <w:p w14:paraId="770A639A" w14:textId="77777777" w:rsidR="009112FE" w:rsidRPr="001D6BBE" w:rsidRDefault="00FD72ED" w:rsidP="009112FE">
            <w:pPr>
              <w:pStyle w:val="Details"/>
            </w:pPr>
            <w:sdt>
              <w:sdtPr>
                <w:id w:val="-600021746"/>
                <w:placeholder>
                  <w:docPart w:val="E8018978A7A548D9AB71797820444F07"/>
                </w:placeholder>
                <w15:appearance w15:val="hidden"/>
              </w:sdtPr>
              <w:sdtEndPr/>
              <w:sdtContent>
                <w:r w:rsidR="009112FE">
                  <w:t>6:00 PM</w:t>
                </w:r>
              </w:sdtContent>
            </w:sdt>
            <w:r w:rsidR="009112FE">
              <w:t xml:space="preserve"> </w:t>
            </w:r>
          </w:p>
        </w:tc>
      </w:tr>
    </w:tbl>
    <w:p w14:paraId="030750B3" w14:textId="1CCAE8FD" w:rsidR="006348DA" w:rsidRDefault="006348DA" w:rsidP="006348D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1A27E65" wp14:editId="2C54A8F0">
                <wp:simplePos x="0" y="0"/>
                <wp:positionH relativeFrom="page">
                  <wp:posOffset>-307340</wp:posOffset>
                </wp:positionH>
                <wp:positionV relativeFrom="paragraph">
                  <wp:posOffset>-511175</wp:posOffset>
                </wp:positionV>
                <wp:extent cx="8102600" cy="10094595"/>
                <wp:effectExtent l="0" t="0" r="12700" b="20955"/>
                <wp:wrapNone/>
                <wp:docPr id="116644899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600" cy="1009459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1F886" id="Rectangle 1" o:spid="_x0000_s1026" alt="&quot;&quot;" style="position:absolute;margin-left:-24.2pt;margin-top:-40.25pt;width:638pt;height:794.8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" fillcolor="#f2f0ee [661]" strokecolor="#2f2119 [1604]" strokeweight="1pt">
                <w10:wrap anchorx="page"/>
                <w10:anchorlock/>
              </v:rect>
            </w:pict>
          </mc:Fallback>
        </mc:AlternateContent>
      </w:r>
    </w:p>
    <w:p w14:paraId="72A288DC" w14:textId="14989D7B" w:rsidR="0086196D" w:rsidRPr="006348DA" w:rsidRDefault="00FD72ED" w:rsidP="006348DA">
      <w:pPr>
        <w:pStyle w:val="Heading1"/>
      </w:pPr>
      <w:sdt>
        <w:sdtPr>
          <w:id w:val="-1645041655"/>
          <w:placeholder>
            <w:docPart w:val="1D02AEBCF65E47EC879A9A2344F412A6"/>
          </w:placeholder>
          <w15:appearance w15:val="hidden"/>
        </w:sdtPr>
        <w:sdtEndPr/>
        <w:sdtContent>
          <w:r w:rsidR="003318D4">
            <w:t>AGenda</w:t>
          </w:r>
        </w:sdtContent>
      </w:sdt>
    </w:p>
    <w:p w14:paraId="5856EDF6" w14:textId="7D44A818" w:rsidR="0086196D" w:rsidRDefault="00FD72ED" w:rsidP="00CD59A5">
      <w:pPr>
        <w:pStyle w:val="Heading2"/>
        <w:numPr>
          <w:ilvl w:val="0"/>
          <w:numId w:val="13"/>
        </w:numPr>
        <w:spacing w:after="0"/>
      </w:pPr>
      <w:sdt>
        <w:sdtPr>
          <w:id w:val="650634384"/>
          <w:placeholder>
            <w:docPart w:val="0A8DFD879E2F44FD8D638B84F054ED0E"/>
          </w:placeholder>
          <w15:appearance w15:val="hidden"/>
        </w:sdtPr>
        <w:sdtEndPr/>
        <w:sdtContent>
          <w:r w:rsidR="00931137">
            <w:t xml:space="preserve">Welcome, </w:t>
          </w:r>
          <w:r w:rsidR="00F14988">
            <w:t>Pray</w:t>
          </w:r>
          <w:r w:rsidR="00B17B86">
            <w:t>er</w:t>
          </w:r>
          <w:r w:rsidR="00F14988">
            <w:t xml:space="preserve"> and Pledge of Allegiance </w:t>
          </w:r>
        </w:sdtContent>
      </w:sdt>
    </w:p>
    <w:p w14:paraId="3BF9F6BC" w14:textId="5B5524A8" w:rsidR="0086196D" w:rsidRDefault="00BC482A" w:rsidP="006F74B9">
      <w:pPr>
        <w:pStyle w:val="Heading2"/>
        <w:spacing w:after="0"/>
      </w:pPr>
      <w:r>
        <w:t>New developments</w:t>
      </w:r>
    </w:p>
    <w:p w14:paraId="08E66592" w14:textId="63A4B99A" w:rsidR="00744DEA" w:rsidRDefault="00BC482A" w:rsidP="00744DEA">
      <w:pPr>
        <w:pStyle w:val="Heading3"/>
      </w:pPr>
      <w:r>
        <w:t xml:space="preserve">Quick </w:t>
      </w:r>
      <w:r w:rsidR="00484DA0">
        <w:t>F</w:t>
      </w:r>
      <w:r>
        <w:t>acts</w:t>
      </w:r>
    </w:p>
    <w:p w14:paraId="43F87B63" w14:textId="30669B9E" w:rsidR="00732B59" w:rsidRPr="00744DEA" w:rsidRDefault="00BC482A" w:rsidP="00744DEA">
      <w:pPr>
        <w:pStyle w:val="Heading3"/>
      </w:pPr>
      <w:r>
        <w:t>New</w:t>
      </w:r>
      <w:r w:rsidR="009E259E">
        <w:t xml:space="preserve"> </w:t>
      </w:r>
      <w:r w:rsidR="00484DA0">
        <w:t>D</w:t>
      </w:r>
      <w:r w:rsidR="009E259E">
        <w:t>evelopments</w:t>
      </w:r>
    </w:p>
    <w:sdt>
      <w:sdtPr>
        <w:id w:val="103235741"/>
        <w:placeholder>
          <w:docPart w:val="2BA16F1D0649414EB27FE5BAB05EFE9C"/>
        </w:placeholder>
        <w15:appearance w15:val="hidden"/>
      </w:sdtPr>
      <w:sdtEndPr/>
      <w:sdtContent>
        <w:p w14:paraId="17D78AC7" w14:textId="25FE9A2D" w:rsidR="009112FE" w:rsidRDefault="009112FE" w:rsidP="006F74B9">
          <w:pPr>
            <w:pStyle w:val="Heading3"/>
            <w:numPr>
              <w:ilvl w:val="0"/>
              <w:numId w:val="0"/>
            </w:numPr>
            <w:spacing w:after="0"/>
          </w:pPr>
        </w:p>
        <w:p w14:paraId="74DF6F6B" w14:textId="25429AAF" w:rsidR="009112FE" w:rsidRDefault="00EB5AFA" w:rsidP="00CD59A5">
          <w:pPr>
            <w:pStyle w:val="Heading2"/>
            <w:spacing w:after="0"/>
          </w:pPr>
          <w:r>
            <w:t>Volunteer committee update</w:t>
          </w:r>
          <w:r w:rsidR="00931137">
            <w:t xml:space="preserve"> </w:t>
          </w:r>
        </w:p>
        <w:sdt>
          <w:sdtPr>
            <w:id w:val="1572936914"/>
            <w:placeholder>
              <w:docPart w:val="F8DC0B00A6DF4B58BEFB1D83796692F7"/>
            </w:placeholder>
            <w15:appearance w15:val="hidden"/>
          </w:sdtPr>
          <w:sdtEndPr/>
          <w:sdtContent>
            <w:p w14:paraId="461ECDDB" w14:textId="7436A2F0" w:rsidR="009A2A1E" w:rsidRDefault="005D5018" w:rsidP="005D5018">
              <w:pPr>
                <w:pStyle w:val="Heading3"/>
                <w:spacing w:after="0"/>
              </w:pPr>
              <w:r>
                <w:t>Open Records – Dana</w:t>
              </w:r>
            </w:p>
            <w:p w14:paraId="113423FE" w14:textId="732AA14A" w:rsidR="00732B59" w:rsidRDefault="005C5CDB" w:rsidP="00CD59A5">
              <w:pPr>
                <w:pStyle w:val="Heading3"/>
                <w:spacing w:after="0"/>
              </w:pPr>
              <w:r>
                <w:t xml:space="preserve">Legal </w:t>
              </w:r>
              <w:r w:rsidR="00C27BB8">
                <w:t xml:space="preserve">Counsel Search </w:t>
              </w:r>
              <w:r w:rsidR="00484DA0">
                <w:t>–</w:t>
              </w:r>
              <w:r w:rsidR="00C27BB8">
                <w:t xml:space="preserve"> Sean</w:t>
              </w:r>
            </w:p>
            <w:p w14:paraId="3184ECDE" w14:textId="4B54FAFC" w:rsidR="00484DA0" w:rsidRDefault="00484DA0" w:rsidP="00CD59A5">
              <w:pPr>
                <w:pStyle w:val="Heading3"/>
                <w:spacing w:after="0"/>
              </w:pPr>
              <w:r>
                <w:t>Coun</w:t>
              </w:r>
              <w:r w:rsidR="00B66FF4">
                <w:t xml:space="preserve">cil/Board Engagement </w:t>
              </w:r>
            </w:p>
            <w:p w14:paraId="60151126" w14:textId="25DECEB7" w:rsidR="00B54E40" w:rsidRDefault="001715F1" w:rsidP="00A55DB4">
              <w:pPr>
                <w:pStyle w:val="Heading3"/>
                <w:spacing w:after="0"/>
              </w:pPr>
              <w:r>
                <w:t>Partnerships with Media</w:t>
              </w:r>
              <w:r w:rsidR="00B770D6">
                <w:t xml:space="preserve"> - Chris</w:t>
              </w:r>
            </w:p>
          </w:sdtContent>
        </w:sdt>
      </w:sdtContent>
    </w:sdt>
    <w:p w14:paraId="394500D7" w14:textId="1506AB9A" w:rsidR="0086196D" w:rsidRDefault="00FD72ED" w:rsidP="00CD59A5">
      <w:pPr>
        <w:pStyle w:val="Heading2"/>
        <w:spacing w:after="0"/>
      </w:pPr>
      <w:sdt>
        <w:sdtPr>
          <w:id w:val="1367788906"/>
          <w:placeholder>
            <w:docPart w:val="23A4CED1EE5E4831A3B6AFFBBED6DAD8"/>
          </w:placeholder>
          <w15:appearance w15:val="hidden"/>
        </w:sdtPr>
        <w:sdtEndPr/>
        <w:sdtContent>
          <w:r w:rsidR="004D3FE7">
            <w:t xml:space="preserve">Reminders &amp; </w:t>
          </w:r>
          <w:r w:rsidR="00350E87">
            <w:t>Next</w:t>
          </w:r>
          <w:r w:rsidR="00EB5AFA">
            <w:t xml:space="preserve"> Step</w:t>
          </w:r>
          <w:r w:rsidR="00C42D1E">
            <w:t>s</w:t>
          </w:r>
        </w:sdtContent>
      </w:sdt>
    </w:p>
    <w:sdt>
      <w:sdtPr>
        <w:id w:val="-883787903"/>
        <w:placeholder>
          <w:docPart w:val="DEF1DD27F96D49769227E0D48CE54764"/>
        </w:placeholder>
        <w15:appearance w15:val="hidden"/>
      </w:sdtPr>
      <w:sdtEndPr/>
      <w:sdtContent>
        <w:p w14:paraId="382FD646" w14:textId="6F300360" w:rsidR="00556D63" w:rsidRDefault="00350E87" w:rsidP="00556D63">
          <w:pPr>
            <w:pStyle w:val="Heading3"/>
            <w:spacing w:after="0"/>
          </w:pPr>
          <w:r>
            <w:t xml:space="preserve">Fundraising &amp; </w:t>
          </w:r>
          <w:r w:rsidR="00730B60">
            <w:t>U</w:t>
          </w:r>
          <w:r>
            <w:t xml:space="preserve">se of </w:t>
          </w:r>
          <w:r w:rsidR="00730B60">
            <w:t>F</w:t>
          </w:r>
          <w:r>
            <w:t xml:space="preserve">unds </w:t>
          </w:r>
          <w:r w:rsidR="00556D63">
            <w:t>–</w:t>
          </w:r>
          <w:r>
            <w:t xml:space="preserve"> Dana</w:t>
          </w:r>
        </w:p>
        <w:p w14:paraId="2FBD3B42" w14:textId="650DCFC2" w:rsidR="000F422D" w:rsidRDefault="00556D63" w:rsidP="00057DB1">
          <w:pPr>
            <w:pStyle w:val="Heading3"/>
            <w:spacing w:after="0"/>
          </w:pPr>
          <w:r>
            <w:t>Ongoing Meetings Vote</w:t>
          </w:r>
          <w:r w:rsidR="002B2851">
            <w:t xml:space="preserve"> </w:t>
          </w:r>
        </w:p>
        <w:p w14:paraId="30D78C21" w14:textId="77777777" w:rsidR="002B2851" w:rsidRDefault="002D14D6" w:rsidP="00057DB1">
          <w:pPr>
            <w:pStyle w:val="Heading3"/>
            <w:spacing w:after="0"/>
          </w:pPr>
          <w:r>
            <w:t xml:space="preserve">Letter Writing; </w:t>
          </w:r>
        </w:p>
        <w:p w14:paraId="57447245" w14:textId="096A1080" w:rsidR="002B2851" w:rsidRDefault="002D14D6" w:rsidP="002B2851">
          <w:pPr>
            <w:pStyle w:val="Heading4"/>
          </w:pPr>
          <w:r>
            <w:t>Workshop</w:t>
          </w:r>
          <w:r w:rsidR="002B2851">
            <w:t xml:space="preserve"> - Chris</w:t>
          </w:r>
        </w:p>
        <w:p w14:paraId="3BD6BDB0" w14:textId="44FEB7B4" w:rsidR="002A19A8" w:rsidRDefault="002D14D6" w:rsidP="002B2851">
          <w:pPr>
            <w:pStyle w:val="Heading4"/>
          </w:pPr>
          <w:r>
            <w:t>Mail-in Campaign – Amy</w:t>
          </w:r>
        </w:p>
        <w:p w14:paraId="15763C31" w14:textId="67F54E8F" w:rsidR="007D5219" w:rsidRDefault="00572C6E" w:rsidP="00057DB1">
          <w:pPr>
            <w:pStyle w:val="Heading3"/>
            <w:spacing w:after="0"/>
          </w:pPr>
          <w:r>
            <w:t xml:space="preserve">Elm Mott Water Board Meeting </w:t>
          </w:r>
        </w:p>
        <w:p w14:paraId="29D60788" w14:textId="564D20EF" w:rsidR="00572C6E" w:rsidRDefault="00572C6E" w:rsidP="00057DB1">
          <w:pPr>
            <w:pStyle w:val="Heading3"/>
            <w:spacing w:after="0"/>
          </w:pPr>
          <w:r>
            <w:t xml:space="preserve">Ongoing Council Meetings </w:t>
          </w:r>
        </w:p>
        <w:p w14:paraId="6023C760" w14:textId="191DA03D" w:rsidR="0037730A" w:rsidRDefault="0037730A" w:rsidP="00057DB1">
          <w:pPr>
            <w:pStyle w:val="Heading3"/>
            <w:spacing w:after="0"/>
          </w:pPr>
          <w:r>
            <w:t xml:space="preserve">Website &amp; Socials </w:t>
          </w:r>
        </w:p>
      </w:sdtContent>
    </w:sdt>
    <w:p w14:paraId="1449C8B5" w14:textId="04E04136" w:rsidR="00F6779B" w:rsidRDefault="00F6779B" w:rsidP="00F6779B">
      <w:pPr>
        <w:pStyle w:val="Heading2"/>
      </w:pPr>
      <w:r>
        <w:t>Closing &amp; adjournment</w:t>
      </w:r>
    </w:p>
    <w:p w14:paraId="12733436" w14:textId="61ECC108" w:rsidR="00F6779B" w:rsidRPr="00F6779B" w:rsidRDefault="00F6779B" w:rsidP="000C254E">
      <w:pPr>
        <w:pStyle w:val="Heading3"/>
        <w:numPr>
          <w:ilvl w:val="0"/>
          <w:numId w:val="0"/>
        </w:numPr>
      </w:pPr>
    </w:p>
    <w:p w14:paraId="43FE26DE" w14:textId="623ED022" w:rsidR="00F6779B" w:rsidRDefault="00F6779B" w:rsidP="00F6779B">
      <w:pPr>
        <w:pStyle w:val="Heading3"/>
        <w:numPr>
          <w:ilvl w:val="0"/>
          <w:numId w:val="0"/>
        </w:numPr>
        <w:spacing w:after="0"/>
        <w:ind w:left="864" w:hanging="288"/>
      </w:pPr>
    </w:p>
    <w:p w14:paraId="762DE3EF" w14:textId="3C424D7C" w:rsidR="003008AE" w:rsidRPr="003008AE" w:rsidRDefault="007141AB" w:rsidP="008315E5">
      <w:pPr>
        <w:pStyle w:val="Heading3"/>
        <w:numPr>
          <w:ilvl w:val="0"/>
          <w:numId w:val="0"/>
        </w:numPr>
        <w:spacing w:after="0"/>
        <w:ind w:left="864"/>
      </w:pPr>
      <w:r>
        <w:t xml:space="preserve"> </w:t>
      </w:r>
    </w:p>
    <w:sectPr w:rsidR="003008AE" w:rsidRPr="003008AE" w:rsidSect="006348DA">
      <w:footerReference w:type="default" r:id="rId10"/>
      <w:pgSz w:w="12240" w:h="15840"/>
      <w:pgMar w:top="72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D342C" w14:textId="77777777" w:rsidR="00FD72ED" w:rsidRDefault="00FD72ED">
      <w:pPr>
        <w:spacing w:after="0" w:line="240" w:lineRule="auto"/>
      </w:pPr>
      <w:r>
        <w:separator/>
      </w:r>
    </w:p>
  </w:endnote>
  <w:endnote w:type="continuationSeparator" w:id="0">
    <w:p w14:paraId="1A4EA224" w14:textId="77777777" w:rsidR="00FD72ED" w:rsidRDefault="00FD72ED">
      <w:pPr>
        <w:spacing w:after="0" w:line="240" w:lineRule="auto"/>
      </w:pPr>
      <w:r>
        <w:continuationSeparator/>
      </w:r>
    </w:p>
  </w:endnote>
  <w:endnote w:type="continuationNotice" w:id="1">
    <w:p w14:paraId="3357065D" w14:textId="77777777" w:rsidR="00FD72ED" w:rsidRDefault="00FD72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4013C" w14:textId="77777777" w:rsidR="0086196D" w:rsidRDefault="005B4FA4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766CB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C8ECE" w14:textId="77777777" w:rsidR="00FD72ED" w:rsidRDefault="00FD72ED">
      <w:pPr>
        <w:spacing w:after="0" w:line="240" w:lineRule="auto"/>
      </w:pPr>
      <w:r>
        <w:separator/>
      </w:r>
    </w:p>
  </w:footnote>
  <w:footnote w:type="continuationSeparator" w:id="0">
    <w:p w14:paraId="4E061061" w14:textId="77777777" w:rsidR="00FD72ED" w:rsidRDefault="00FD72ED">
      <w:pPr>
        <w:spacing w:after="0" w:line="240" w:lineRule="auto"/>
      </w:pPr>
      <w:r>
        <w:continuationSeparator/>
      </w:r>
    </w:p>
  </w:footnote>
  <w:footnote w:type="continuationNotice" w:id="1">
    <w:p w14:paraId="3471F378" w14:textId="77777777" w:rsidR="00FD72ED" w:rsidRDefault="00FD72E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D4177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89CD9B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EBA1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766A2F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5C0680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A7A61E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CF3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228EF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0FC7F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5626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2842EE"/>
    <w:multiLevelType w:val="multilevel"/>
    <w:tmpl w:val="C43CE63C"/>
    <w:lvl w:ilvl="0">
      <w:start w:val="1"/>
      <w:numFmt w:val="upperRoman"/>
      <w:pStyle w:val="Heading2"/>
      <w:lvlText w:val="%1."/>
      <w:lvlJc w:val="left"/>
      <w:pPr>
        <w:ind w:left="576" w:hanging="576"/>
      </w:pPr>
      <w:rPr>
        <w:rFonts w:hint="default"/>
        <w:b/>
        <w:bCs/>
        <w:color w:val="000000" w:themeColor="text1"/>
        <w:sz w:val="28"/>
      </w:rPr>
    </w:lvl>
    <w:lvl w:ilvl="1">
      <w:start w:val="1"/>
      <w:numFmt w:val="lowerLetter"/>
      <w:pStyle w:val="Heading3"/>
      <w:lvlText w:val="%2."/>
      <w:lvlJc w:val="left"/>
      <w:pPr>
        <w:ind w:left="864" w:hanging="288"/>
      </w:pPr>
      <w:rPr>
        <w:rFonts w:hint="default"/>
      </w:rPr>
    </w:lvl>
    <w:lvl w:ilvl="2">
      <w:start w:val="1"/>
      <w:numFmt w:val="lowerRoman"/>
      <w:pStyle w:val="Heading4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5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6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7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8"/>
      <w:lvlText w:val="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9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0224D04"/>
    <w:multiLevelType w:val="hybridMultilevel"/>
    <w:tmpl w:val="7C0E81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75021691">
    <w:abstractNumId w:val="10"/>
  </w:num>
  <w:num w:numId="2" w16cid:durableId="1301685940">
    <w:abstractNumId w:val="9"/>
  </w:num>
  <w:num w:numId="3" w16cid:durableId="360938520">
    <w:abstractNumId w:val="7"/>
  </w:num>
  <w:num w:numId="4" w16cid:durableId="982584785">
    <w:abstractNumId w:val="6"/>
  </w:num>
  <w:num w:numId="5" w16cid:durableId="219369494">
    <w:abstractNumId w:val="5"/>
  </w:num>
  <w:num w:numId="6" w16cid:durableId="1411930454">
    <w:abstractNumId w:val="4"/>
  </w:num>
  <w:num w:numId="7" w16cid:durableId="457650427">
    <w:abstractNumId w:val="8"/>
  </w:num>
  <w:num w:numId="8" w16cid:durableId="348409344">
    <w:abstractNumId w:val="3"/>
  </w:num>
  <w:num w:numId="9" w16cid:durableId="992639001">
    <w:abstractNumId w:val="2"/>
  </w:num>
  <w:num w:numId="10" w16cid:durableId="1563369930">
    <w:abstractNumId w:val="1"/>
  </w:num>
  <w:num w:numId="11" w16cid:durableId="873805134">
    <w:abstractNumId w:val="0"/>
  </w:num>
  <w:num w:numId="12" w16cid:durableId="1746420040">
    <w:abstractNumId w:val="11"/>
  </w:num>
  <w:num w:numId="13" w16cid:durableId="4902181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57D"/>
    <w:rsid w:val="00004809"/>
    <w:rsid w:val="00017337"/>
    <w:rsid w:val="00020F38"/>
    <w:rsid w:val="000554D1"/>
    <w:rsid w:val="00057DB1"/>
    <w:rsid w:val="00070CFC"/>
    <w:rsid w:val="000954F5"/>
    <w:rsid w:val="000A088B"/>
    <w:rsid w:val="000C254E"/>
    <w:rsid w:val="000D5D00"/>
    <w:rsid w:val="000F422D"/>
    <w:rsid w:val="001442C3"/>
    <w:rsid w:val="001538BE"/>
    <w:rsid w:val="001715F1"/>
    <w:rsid w:val="00181401"/>
    <w:rsid w:val="001961CB"/>
    <w:rsid w:val="001D6BBE"/>
    <w:rsid w:val="001F123C"/>
    <w:rsid w:val="00210136"/>
    <w:rsid w:val="002226E5"/>
    <w:rsid w:val="00276F0D"/>
    <w:rsid w:val="00285774"/>
    <w:rsid w:val="002943B3"/>
    <w:rsid w:val="002A19A8"/>
    <w:rsid w:val="002A2A4D"/>
    <w:rsid w:val="002B2851"/>
    <w:rsid w:val="002C077D"/>
    <w:rsid w:val="002C2D0C"/>
    <w:rsid w:val="002D14D6"/>
    <w:rsid w:val="002F4F96"/>
    <w:rsid w:val="003008AE"/>
    <w:rsid w:val="003318D4"/>
    <w:rsid w:val="00350E87"/>
    <w:rsid w:val="00366518"/>
    <w:rsid w:val="0037730A"/>
    <w:rsid w:val="003979B1"/>
    <w:rsid w:val="003A417D"/>
    <w:rsid w:val="00417B4E"/>
    <w:rsid w:val="00431AB2"/>
    <w:rsid w:val="00446EB7"/>
    <w:rsid w:val="00453E9B"/>
    <w:rsid w:val="00472F44"/>
    <w:rsid w:val="004747E2"/>
    <w:rsid w:val="00484DA0"/>
    <w:rsid w:val="004B10B4"/>
    <w:rsid w:val="004C7AF6"/>
    <w:rsid w:val="004D3FE7"/>
    <w:rsid w:val="004F4146"/>
    <w:rsid w:val="00502510"/>
    <w:rsid w:val="00556D63"/>
    <w:rsid w:val="00572C6E"/>
    <w:rsid w:val="00576254"/>
    <w:rsid w:val="005B4FA4"/>
    <w:rsid w:val="005C5CDB"/>
    <w:rsid w:val="005D5018"/>
    <w:rsid w:val="005D6066"/>
    <w:rsid w:val="0060518A"/>
    <w:rsid w:val="006124E0"/>
    <w:rsid w:val="006348DA"/>
    <w:rsid w:val="00684C96"/>
    <w:rsid w:val="006B5F5C"/>
    <w:rsid w:val="006F74B9"/>
    <w:rsid w:val="00700BFF"/>
    <w:rsid w:val="00711FD3"/>
    <w:rsid w:val="007141AB"/>
    <w:rsid w:val="00716794"/>
    <w:rsid w:val="00722B0A"/>
    <w:rsid w:val="00730B60"/>
    <w:rsid w:val="00732B59"/>
    <w:rsid w:val="00742636"/>
    <w:rsid w:val="00744DEA"/>
    <w:rsid w:val="00766CB4"/>
    <w:rsid w:val="007873AE"/>
    <w:rsid w:val="00792FD6"/>
    <w:rsid w:val="007D5219"/>
    <w:rsid w:val="007D5D1F"/>
    <w:rsid w:val="007F5E55"/>
    <w:rsid w:val="0082157D"/>
    <w:rsid w:val="008315E5"/>
    <w:rsid w:val="00847D65"/>
    <w:rsid w:val="00854555"/>
    <w:rsid w:val="0086196D"/>
    <w:rsid w:val="00865965"/>
    <w:rsid w:val="008B4E8E"/>
    <w:rsid w:val="008C75AA"/>
    <w:rsid w:val="009112FE"/>
    <w:rsid w:val="00925F69"/>
    <w:rsid w:val="00927ABF"/>
    <w:rsid w:val="00931137"/>
    <w:rsid w:val="00956926"/>
    <w:rsid w:val="0097374E"/>
    <w:rsid w:val="0097502B"/>
    <w:rsid w:val="00976E0D"/>
    <w:rsid w:val="00991650"/>
    <w:rsid w:val="009A2A1E"/>
    <w:rsid w:val="009D1B57"/>
    <w:rsid w:val="009E259E"/>
    <w:rsid w:val="00A128C7"/>
    <w:rsid w:val="00A20A14"/>
    <w:rsid w:val="00A342D1"/>
    <w:rsid w:val="00A405C4"/>
    <w:rsid w:val="00A55DB4"/>
    <w:rsid w:val="00AD4DF1"/>
    <w:rsid w:val="00AF40A3"/>
    <w:rsid w:val="00AF43C5"/>
    <w:rsid w:val="00AF5522"/>
    <w:rsid w:val="00B11AA3"/>
    <w:rsid w:val="00B17B86"/>
    <w:rsid w:val="00B35678"/>
    <w:rsid w:val="00B54E40"/>
    <w:rsid w:val="00B600EC"/>
    <w:rsid w:val="00B66FF4"/>
    <w:rsid w:val="00B770D6"/>
    <w:rsid w:val="00BC482A"/>
    <w:rsid w:val="00C27BB8"/>
    <w:rsid w:val="00C42D1E"/>
    <w:rsid w:val="00C75F14"/>
    <w:rsid w:val="00C84470"/>
    <w:rsid w:val="00CB316F"/>
    <w:rsid w:val="00CC21CB"/>
    <w:rsid w:val="00CD59A5"/>
    <w:rsid w:val="00CD75E8"/>
    <w:rsid w:val="00CE6D7B"/>
    <w:rsid w:val="00CF7F9D"/>
    <w:rsid w:val="00D03C9E"/>
    <w:rsid w:val="00D2504C"/>
    <w:rsid w:val="00D77EE7"/>
    <w:rsid w:val="00D8313F"/>
    <w:rsid w:val="00DB58BB"/>
    <w:rsid w:val="00DC03F4"/>
    <w:rsid w:val="00DD1E48"/>
    <w:rsid w:val="00DF6AF2"/>
    <w:rsid w:val="00EA44DF"/>
    <w:rsid w:val="00EB5AFA"/>
    <w:rsid w:val="00ED74FB"/>
    <w:rsid w:val="00EE0237"/>
    <w:rsid w:val="00EE3071"/>
    <w:rsid w:val="00F14988"/>
    <w:rsid w:val="00F14E3F"/>
    <w:rsid w:val="00F3042F"/>
    <w:rsid w:val="00F4250B"/>
    <w:rsid w:val="00F522C5"/>
    <w:rsid w:val="00F6779B"/>
    <w:rsid w:val="00F85405"/>
    <w:rsid w:val="00FC56EF"/>
    <w:rsid w:val="00FD72ED"/>
    <w:rsid w:val="00FD7E7A"/>
    <w:rsid w:val="00FE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2075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sz w:val="22"/>
        <w:szCs w:val="22"/>
        <w:lang w:val="en-US" w:eastAsia="ja-JP" w:bidi="ar-SA"/>
      </w:rPr>
    </w:rPrDefault>
    <w:pPrDefault>
      <w:pPr>
        <w:spacing w:after="2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405"/>
  </w:style>
  <w:style w:type="paragraph" w:styleId="Heading1">
    <w:name w:val="heading 1"/>
    <w:basedOn w:val="Normal"/>
    <w:next w:val="Heading2"/>
    <w:link w:val="Heading1Char"/>
    <w:uiPriority w:val="3"/>
    <w:qFormat/>
    <w:rsid w:val="00F85405"/>
    <w:pPr>
      <w:keepNext/>
      <w:keepLines/>
      <w:spacing w:before="360" w:after="24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40"/>
      <w:sz w:val="32"/>
      <w:szCs w:val="26"/>
    </w:rPr>
  </w:style>
  <w:style w:type="paragraph" w:styleId="Heading2">
    <w:name w:val="heading 2"/>
    <w:basedOn w:val="Normal"/>
    <w:next w:val="BodyText"/>
    <w:link w:val="Heading2Char"/>
    <w:uiPriority w:val="3"/>
    <w:unhideWhenUsed/>
    <w:qFormat/>
    <w:rsid w:val="00F85405"/>
    <w:pPr>
      <w:keepNext/>
      <w:keepLines/>
      <w:numPr>
        <w:numId w:val="1"/>
      </w:numPr>
      <w:spacing w:before="400" w:after="80"/>
      <w:ind w:right="2160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</w:rPr>
  </w:style>
  <w:style w:type="paragraph" w:styleId="Heading3">
    <w:name w:val="heading 3"/>
    <w:basedOn w:val="Normal"/>
    <w:link w:val="Heading3Char"/>
    <w:uiPriority w:val="3"/>
    <w:unhideWhenUsed/>
    <w:qFormat/>
    <w:pPr>
      <w:numPr>
        <w:ilvl w:val="1"/>
        <w:numId w:val="1"/>
      </w:numPr>
      <w:spacing w:before="40" w:after="40"/>
      <w:ind w:right="2160"/>
      <w:outlineLvl w:val="2"/>
    </w:pPr>
  </w:style>
  <w:style w:type="paragraph" w:styleId="Heading4">
    <w:name w:val="heading 4"/>
    <w:basedOn w:val="Normal"/>
    <w:next w:val="Normal"/>
    <w:link w:val="Heading4Char"/>
    <w:uiPriority w:val="3"/>
    <w:unhideWhenUsed/>
    <w:pPr>
      <w:keepNext/>
      <w:keepLines/>
      <w:numPr>
        <w:ilvl w:val="2"/>
        <w:numId w:val="1"/>
      </w:numPr>
      <w:spacing w:before="40" w:after="0"/>
      <w:outlineLvl w:val="3"/>
    </w:p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pPr>
      <w:keepNext/>
      <w:keepLines/>
      <w:numPr>
        <w:ilvl w:val="3"/>
        <w:numId w:val="1"/>
      </w:numPr>
      <w:spacing w:before="4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6"/>
    </w:p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7"/>
    </w:p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F85405"/>
    <w:pPr>
      <w:spacing w:before="280" w:after="280"/>
      <w:contextualSpacing/>
    </w:pPr>
    <w:rPr>
      <w:rFonts w:asciiTheme="majorHAnsi" w:eastAsiaTheme="majorEastAsia" w:hAnsiTheme="majorHAnsi" w:cs="Times New Roman (Headings CS)"/>
      <w:b/>
      <w:caps/>
      <w:color w:val="000000" w:themeColor="text1"/>
      <w:spacing w:val="40"/>
      <w:kern w:val="28"/>
      <w:sz w:val="60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F85405"/>
    <w:rPr>
      <w:rFonts w:asciiTheme="majorHAnsi" w:eastAsiaTheme="majorEastAsia" w:hAnsiTheme="majorHAnsi" w:cs="Times New Roman (Headings CS)"/>
      <w:b/>
      <w:caps/>
      <w:color w:val="000000" w:themeColor="text1"/>
      <w:spacing w:val="40"/>
      <w:kern w:val="28"/>
      <w:sz w:val="60"/>
      <w:szCs w:val="44"/>
    </w:rPr>
  </w:style>
  <w:style w:type="character" w:customStyle="1" w:styleId="Heading2Char">
    <w:name w:val="Heading 2 Char"/>
    <w:basedOn w:val="DefaultParagraphFont"/>
    <w:link w:val="Heading2"/>
    <w:uiPriority w:val="3"/>
    <w:rsid w:val="00F85405"/>
    <w:rPr>
      <w:rFonts w:asciiTheme="majorHAnsi" w:eastAsiaTheme="majorEastAsia" w:hAnsiTheme="majorHAnsi" w:cs="Times New Roman (Headings CS)"/>
      <w:b/>
      <w:caps/>
      <w:color w:val="000000" w:themeColor="text1"/>
      <w:spacing w:val="20"/>
    </w:rPr>
  </w:style>
  <w:style w:type="character" w:customStyle="1" w:styleId="Heading3Char">
    <w:name w:val="Heading 3 Char"/>
    <w:basedOn w:val="DefaultParagraphFont"/>
    <w:link w:val="Heading3"/>
    <w:uiPriority w:val="3"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lassicTitle">
    <w:name w:val="Classic Title"/>
    <w:basedOn w:val="TableNormal"/>
    <w:uiPriority w:val="99"/>
    <w:rsid w:val="001D6BBE"/>
    <w:pPr>
      <w:spacing w:after="0"/>
    </w:pPr>
    <w:rPr>
      <w:rFonts w:ascii="Century Gothic" w:hAnsi="Century Gothic"/>
    </w:rPr>
    <w:tblPr>
      <w:jc w:val="center"/>
      <w:tblBorders>
        <w:bottom w:val="single" w:sz="8" w:space="0" w:color="000000" w:themeColor="text1"/>
        <w:insideH w:val="single" w:sz="8" w:space="0" w:color="BFB6AB" w:themeColor="accent2"/>
      </w:tblBorders>
    </w:tblPr>
    <w:trPr>
      <w:jc w:val="center"/>
    </w:trPr>
    <w:tblStylePr w:type="firstRow">
      <w:rPr>
        <w:rFonts w:ascii="Century Gothic" w:hAnsi="Century Gothic"/>
        <w:b/>
        <w:i w:val="0"/>
        <w:caps/>
        <w:smallCaps w:val="0"/>
        <w:color w:val="000000" w:themeColor="text1"/>
        <w:spacing w:val="40"/>
        <w:sz w:val="36"/>
      </w:rPr>
      <w:tblPr/>
      <w:tcPr>
        <w:tcBorders>
          <w:top w:val="nil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FormTable">
    <w:name w:val="Form Table"/>
    <w:basedOn w:val="TableNormal"/>
    <w:uiPriority w:val="99"/>
    <w:rsid w:val="001D6BBE"/>
    <w:pPr>
      <w:spacing w:after="360"/>
    </w:pPr>
    <w:rPr>
      <w:rFonts w:ascii="Century Gothic" w:hAnsi="Century Gothic"/>
      <w:color w:val="000000" w:themeColor="text1"/>
    </w:rPr>
    <w:tblPr>
      <w:tblBorders>
        <w:bottom w:val="single" w:sz="8" w:space="0" w:color="000000" w:themeColor="text1"/>
        <w:insideH w:val="single" w:sz="4" w:space="0" w:color="D8D3CC" w:themeColor="accent2" w:themeTint="99"/>
      </w:tblBorders>
      <w:tblCellMar>
        <w:left w:w="0" w:type="dxa"/>
        <w:right w:w="144" w:type="dxa"/>
      </w:tblCellMar>
    </w:tblPr>
    <w:tcPr>
      <w:shd w:val="clear" w:color="auto" w:fill="auto"/>
      <w:vAlign w:val="center"/>
    </w:tcPr>
    <w:tblStylePr w:type="firstRow">
      <w:rPr>
        <w:rFonts w:ascii="Century Gothic" w:hAnsi="Century Gothic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Heading1Char">
    <w:name w:val="Heading 1 Char"/>
    <w:basedOn w:val="DefaultParagraphFont"/>
    <w:link w:val="Heading1"/>
    <w:uiPriority w:val="3"/>
    <w:rsid w:val="00F85405"/>
    <w:rPr>
      <w:rFonts w:asciiTheme="majorHAnsi" w:eastAsiaTheme="majorEastAsia" w:hAnsiTheme="majorHAnsi" w:cs="Times New Roman (Headings CS)"/>
      <w:b/>
      <w:caps/>
      <w:color w:val="000000" w:themeColor="text1"/>
      <w:spacing w:val="40"/>
      <w:sz w:val="32"/>
      <w:szCs w:val="26"/>
    </w:rPr>
  </w:style>
  <w:style w:type="paragraph" w:styleId="Header">
    <w:name w:val="header"/>
    <w:basedOn w:val="Normal"/>
    <w:link w:val="HeaderChar"/>
    <w:uiPriority w:val="99"/>
    <w:semiHidden/>
    <w:rsid w:val="00502510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5405"/>
  </w:style>
  <w:style w:type="paragraph" w:styleId="Footer">
    <w:name w:val="footer"/>
    <w:basedOn w:val="Normal"/>
    <w:link w:val="FooterChar"/>
    <w:uiPriority w:val="99"/>
    <w:semiHidden/>
    <w:pPr>
      <w:spacing w:before="360" w:after="0" w:line="240" w:lineRule="auto"/>
      <w:jc w:val="right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85405"/>
    <w:rPr>
      <w:szCs w:val="18"/>
    </w:rPr>
  </w:style>
  <w:style w:type="character" w:customStyle="1" w:styleId="Heading4Char">
    <w:name w:val="Heading 4 Char"/>
    <w:basedOn w:val="DefaultParagraphFont"/>
    <w:link w:val="Heading4"/>
    <w:uiPriority w:val="3"/>
    <w:rsid w:val="00D77EE7"/>
  </w:style>
  <w:style w:type="character" w:customStyle="1" w:styleId="Heading5Char">
    <w:name w:val="Heading 5 Char"/>
    <w:basedOn w:val="DefaultParagraphFont"/>
    <w:link w:val="Heading5"/>
    <w:uiPriority w:val="3"/>
    <w:semiHidden/>
    <w:rsid w:val="00D77EE7"/>
  </w:style>
  <w:style w:type="character" w:customStyle="1" w:styleId="Heading6Char">
    <w:name w:val="Heading 6 Char"/>
    <w:basedOn w:val="DefaultParagraphFont"/>
    <w:link w:val="Heading6"/>
    <w:uiPriority w:val="3"/>
    <w:semiHidden/>
    <w:rsid w:val="00D77EE7"/>
  </w:style>
  <w:style w:type="character" w:customStyle="1" w:styleId="Heading7Char">
    <w:name w:val="Heading 7 Char"/>
    <w:basedOn w:val="DefaultParagraphFont"/>
    <w:link w:val="Heading7"/>
    <w:uiPriority w:val="3"/>
    <w:semiHidden/>
    <w:rsid w:val="00D77EE7"/>
  </w:style>
  <w:style w:type="character" w:customStyle="1" w:styleId="Heading8Char">
    <w:name w:val="Heading 8 Char"/>
    <w:basedOn w:val="DefaultParagraphFont"/>
    <w:link w:val="Heading8"/>
    <w:uiPriority w:val="3"/>
    <w:semiHidden/>
    <w:rsid w:val="00D77EE7"/>
  </w:style>
  <w:style w:type="character" w:customStyle="1" w:styleId="Heading9Char">
    <w:name w:val="Heading 9 Char"/>
    <w:basedOn w:val="DefaultParagraphFont"/>
    <w:link w:val="Heading9"/>
    <w:uiPriority w:val="3"/>
    <w:semiHidden/>
    <w:rsid w:val="00D77EE7"/>
    <w:rPr>
      <w:i/>
      <w:iCs/>
    </w:rPr>
  </w:style>
  <w:style w:type="paragraph" w:styleId="BodyText">
    <w:name w:val="Body Text"/>
    <w:basedOn w:val="Normal"/>
    <w:link w:val="BodyTextChar"/>
    <w:uiPriority w:val="4"/>
    <w:semiHidden/>
    <w:pPr>
      <w:spacing w:after="80"/>
      <w:ind w:left="576" w:right="2160"/>
    </w:pPr>
  </w:style>
  <w:style w:type="character" w:customStyle="1" w:styleId="BodyTextChar">
    <w:name w:val="Body Text Char"/>
    <w:basedOn w:val="DefaultParagraphFont"/>
    <w:link w:val="BodyText"/>
    <w:uiPriority w:val="4"/>
    <w:semiHidden/>
    <w:rsid w:val="00F85405"/>
  </w:style>
  <w:style w:type="paragraph" w:styleId="BalloonText">
    <w:name w:val="Balloon Text"/>
    <w:basedOn w:val="Normal"/>
    <w:link w:val="BalloonTextChar"/>
    <w:uiPriority w:val="99"/>
    <w:semiHidden/>
    <w:unhideWhenUsed/>
    <w:rsid w:val="0050251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510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02510"/>
  </w:style>
  <w:style w:type="paragraph" w:styleId="BlockText">
    <w:name w:val="Block Text"/>
    <w:basedOn w:val="Normal"/>
    <w:uiPriority w:val="99"/>
    <w:semiHidden/>
    <w:unhideWhenUsed/>
    <w:rsid w:val="00502510"/>
    <w:pPr>
      <w:pBdr>
        <w:top w:val="single" w:sz="2" w:space="10" w:color="604333" w:themeColor="accent1" w:shadow="1"/>
        <w:left w:val="single" w:sz="2" w:space="10" w:color="604333" w:themeColor="accent1" w:shadow="1"/>
        <w:bottom w:val="single" w:sz="2" w:space="10" w:color="604333" w:themeColor="accent1" w:shadow="1"/>
        <w:right w:val="single" w:sz="2" w:space="10" w:color="604333" w:themeColor="accent1" w:shadow="1"/>
      </w:pBdr>
      <w:ind w:left="1152" w:right="1152"/>
    </w:pPr>
    <w:rPr>
      <w:i/>
      <w:iCs/>
      <w:color w:val="604333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0251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02510"/>
  </w:style>
  <w:style w:type="paragraph" w:styleId="BodyText3">
    <w:name w:val="Body Text 3"/>
    <w:basedOn w:val="Normal"/>
    <w:link w:val="BodyText3Char"/>
    <w:uiPriority w:val="99"/>
    <w:semiHidden/>
    <w:unhideWhenUsed/>
    <w:rsid w:val="0050251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02510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02510"/>
    <w:pPr>
      <w:spacing w:after="220"/>
      <w:ind w:left="0" w:righ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0251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0251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0251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02510"/>
    <w:pPr>
      <w:spacing w:after="22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0251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251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0251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251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02510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0251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2510"/>
    <w:pPr>
      <w:spacing w:after="200" w:line="240" w:lineRule="auto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0251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02510"/>
  </w:style>
  <w:style w:type="table" w:styleId="ColorfulGrid">
    <w:name w:val="Colorful Grid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0251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251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251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25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2510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02510"/>
  </w:style>
  <w:style w:type="character" w:customStyle="1" w:styleId="DateChar">
    <w:name w:val="Date Char"/>
    <w:basedOn w:val="DefaultParagraphFont"/>
    <w:link w:val="Date"/>
    <w:uiPriority w:val="99"/>
    <w:semiHidden/>
    <w:rsid w:val="00502510"/>
  </w:style>
  <w:style w:type="paragraph" w:styleId="DocumentMap">
    <w:name w:val="Document Map"/>
    <w:basedOn w:val="Normal"/>
    <w:link w:val="DocumentMapChar"/>
    <w:uiPriority w:val="99"/>
    <w:semiHidden/>
    <w:unhideWhenUsed/>
    <w:rsid w:val="0050251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02510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0251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02510"/>
  </w:style>
  <w:style w:type="character" w:styleId="Emphasis">
    <w:name w:val="Emphasis"/>
    <w:basedOn w:val="DefaultParagraphFont"/>
    <w:uiPriority w:val="20"/>
    <w:semiHidden/>
    <w:unhideWhenUsed/>
    <w:qFormat/>
    <w:rsid w:val="00502510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0251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251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2510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0251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02510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0251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251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2510"/>
    <w:rPr>
      <w:szCs w:val="20"/>
    </w:rPr>
  </w:style>
  <w:style w:type="table" w:styleId="GridTable1Light">
    <w:name w:val="Grid Table 1 Light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502510"/>
  </w:style>
  <w:style w:type="paragraph" w:styleId="HTMLAddress">
    <w:name w:val="HTML Address"/>
    <w:basedOn w:val="Normal"/>
    <w:link w:val="HTMLAddressChar"/>
    <w:uiPriority w:val="99"/>
    <w:semiHidden/>
    <w:unhideWhenUsed/>
    <w:rsid w:val="0050251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0251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0251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251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0251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0251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51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510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0251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0251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0251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02510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02510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02510"/>
    <w:rPr>
      <w:i/>
      <w:iCs/>
      <w:color w:val="604333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02510"/>
    <w:pPr>
      <w:pBdr>
        <w:top w:val="single" w:sz="4" w:space="10" w:color="604333" w:themeColor="accent1"/>
        <w:bottom w:val="single" w:sz="4" w:space="10" w:color="604333" w:themeColor="accent1"/>
      </w:pBdr>
      <w:spacing w:before="360" w:after="360"/>
      <w:ind w:left="864" w:right="864"/>
      <w:jc w:val="center"/>
    </w:pPr>
    <w:rPr>
      <w:i/>
      <w:iCs/>
      <w:color w:val="60433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02510"/>
    <w:rPr>
      <w:i/>
      <w:iCs/>
      <w:color w:val="604333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02510"/>
    <w:rPr>
      <w:b/>
      <w:bCs/>
      <w:smallCaps/>
      <w:color w:val="604333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0251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02510"/>
  </w:style>
  <w:style w:type="paragraph" w:styleId="List">
    <w:name w:val="List"/>
    <w:basedOn w:val="Normal"/>
    <w:uiPriority w:val="99"/>
    <w:semiHidden/>
    <w:unhideWhenUsed/>
    <w:rsid w:val="0050251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0251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0251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0251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02510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0251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0251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02510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02510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02510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0251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0251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0251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0251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02510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0251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02510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02510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02510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02510"/>
    <w:pPr>
      <w:numPr>
        <w:numId w:val="11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50251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0251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0251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0251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0251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qFormat/>
    <w:rsid w:val="0050251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0251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0251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0251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02510"/>
  </w:style>
  <w:style w:type="character" w:styleId="PageNumber">
    <w:name w:val="page number"/>
    <w:basedOn w:val="DefaultParagraphFont"/>
    <w:uiPriority w:val="99"/>
    <w:semiHidden/>
    <w:unhideWhenUsed/>
    <w:rsid w:val="00502510"/>
  </w:style>
  <w:style w:type="character" w:styleId="PlaceholderText">
    <w:name w:val="Placeholder Text"/>
    <w:basedOn w:val="DefaultParagraphFont"/>
    <w:uiPriority w:val="99"/>
    <w:semiHidden/>
    <w:rsid w:val="00502510"/>
    <w:rPr>
      <w:color w:val="808080"/>
    </w:rPr>
  </w:style>
  <w:style w:type="table" w:styleId="PlainTable1">
    <w:name w:val="Plain Table 1"/>
    <w:basedOn w:val="TableNormal"/>
    <w:uiPriority w:val="41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0251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02510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0251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02510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0251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02510"/>
  </w:style>
  <w:style w:type="paragraph" w:styleId="Signature">
    <w:name w:val="Signature"/>
    <w:basedOn w:val="Normal"/>
    <w:link w:val="SignatureChar"/>
    <w:uiPriority w:val="99"/>
    <w:semiHidden/>
    <w:unhideWhenUsed/>
    <w:rsid w:val="00502510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02510"/>
  </w:style>
  <w:style w:type="character" w:styleId="Strong">
    <w:name w:val="Strong"/>
    <w:basedOn w:val="DefaultParagraphFont"/>
    <w:uiPriority w:val="22"/>
    <w:semiHidden/>
    <w:unhideWhenUsed/>
    <w:qFormat/>
    <w:rsid w:val="0050251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02510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02510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0251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02510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0251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0251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0251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0251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0251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0251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0251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0251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0251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0251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0251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0251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0251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0251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0251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0251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0251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025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0251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0251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0251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0251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0251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02510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0251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0251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0251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0251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02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0251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0251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0251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0251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0251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0251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0251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0251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0251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0251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0251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0251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02510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2510"/>
    <w:pPr>
      <w:spacing w:before="240" w:after="0"/>
      <w:outlineLvl w:val="9"/>
    </w:pPr>
    <w:rPr>
      <w:color w:val="473226" w:themeColor="accent1" w:themeShade="BF"/>
      <w:szCs w:val="32"/>
    </w:rPr>
  </w:style>
  <w:style w:type="paragraph" w:customStyle="1" w:styleId="Details">
    <w:name w:val="Details"/>
    <w:basedOn w:val="Normal"/>
    <w:qFormat/>
    <w:rsid w:val="006348DA"/>
    <w:pPr>
      <w:spacing w:after="0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\AppData\Roaming\Microsoft\Templates\Classic%20meeting%20agend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02AEBCF65E47EC879A9A2344F412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893B5-AD65-4FBA-AF17-03BC54F1DFA9}"/>
      </w:docPartPr>
      <w:docPartBody>
        <w:p w:rsidR="00525F81" w:rsidRDefault="00525F81">
          <w:pPr>
            <w:pStyle w:val="1D02AEBCF65E47EC879A9A2344F412A6"/>
          </w:pPr>
          <w:r w:rsidRPr="006348DA">
            <w:t>Agenda details</w:t>
          </w:r>
        </w:p>
      </w:docPartBody>
    </w:docPart>
    <w:docPart>
      <w:docPartPr>
        <w:name w:val="0A8DFD879E2F44FD8D638B84F054E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82C1D-3BB8-488B-AF1A-7517397BA787}"/>
      </w:docPartPr>
      <w:docPartBody>
        <w:p w:rsidR="00525F81" w:rsidRDefault="00525F81">
          <w:pPr>
            <w:pStyle w:val="0A8DFD879E2F44FD8D638B84F054ED0E"/>
          </w:pPr>
          <w:r w:rsidRPr="006348DA">
            <w:t>Introductions</w:t>
          </w:r>
        </w:p>
      </w:docPartBody>
    </w:docPart>
    <w:docPart>
      <w:docPartPr>
        <w:name w:val="2BA16F1D0649414EB27FE5BAB05EF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20DD8D-7DAF-422F-9440-7DF9565D8D6F}"/>
      </w:docPartPr>
      <w:docPartBody>
        <w:p w:rsidR="00525F81" w:rsidRDefault="00525F81">
          <w:pPr>
            <w:pStyle w:val="2BA16F1D0649414EB27FE5BAB05EFE9C"/>
          </w:pPr>
          <w:r w:rsidRPr="00F85405">
            <w:t>Holiday bonuses</w:t>
          </w:r>
        </w:p>
      </w:docPartBody>
    </w:docPart>
    <w:docPart>
      <w:docPartPr>
        <w:name w:val="23A4CED1EE5E4831A3B6AFFBBED6D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1AAD3-2C3C-4B23-92C8-74DAA56C3DB1}"/>
      </w:docPartPr>
      <w:docPartBody>
        <w:p w:rsidR="00525F81" w:rsidRDefault="00525F81">
          <w:pPr>
            <w:pStyle w:val="23A4CED1EE5E4831A3B6AFFBBED6DAD8"/>
          </w:pPr>
          <w:r w:rsidRPr="006348DA">
            <w:t>Old business</w:t>
          </w:r>
        </w:p>
      </w:docPartBody>
    </w:docPart>
    <w:docPart>
      <w:docPartPr>
        <w:name w:val="DEF1DD27F96D49769227E0D48CE54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4C896-C304-4AA3-8295-ADC42CCB2904}"/>
      </w:docPartPr>
      <w:docPartBody>
        <w:p w:rsidR="00525F81" w:rsidRDefault="00525F81">
          <w:pPr>
            <w:pStyle w:val="DEF1DD27F96D49769227E0D48CE54764"/>
          </w:pPr>
          <w:r w:rsidRPr="00F85405">
            <w:t>Volunteers for holiday food drive</w:t>
          </w:r>
        </w:p>
      </w:docPartBody>
    </w:docPart>
    <w:docPart>
      <w:docPartPr>
        <w:name w:val="F8DC0B00A6DF4B58BEFB1D8379669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1B3E12-EFFA-4A19-AFED-67D4A225EBC1}"/>
      </w:docPartPr>
      <w:docPartBody>
        <w:p w:rsidR="00525F81" w:rsidRDefault="005B6BFF" w:rsidP="005B6BFF">
          <w:pPr>
            <w:pStyle w:val="F8DC0B00A6DF4B58BEFB1D83796692F7"/>
          </w:pPr>
          <w:r w:rsidRPr="00F85405">
            <w:t>Next meeting will be held on February 6, 20XX</w:t>
          </w:r>
        </w:p>
      </w:docPartBody>
    </w:docPart>
    <w:docPart>
      <w:docPartPr>
        <w:name w:val="E30F35C7ED0B412A830C3974D175B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53C4A-F85D-43F6-A0D4-2803F2BE5571}"/>
      </w:docPartPr>
      <w:docPartBody>
        <w:p w:rsidR="00525F81" w:rsidRDefault="005B6BFF" w:rsidP="005B6BFF">
          <w:pPr>
            <w:pStyle w:val="E30F35C7ED0B412A830C3974D175BC75"/>
          </w:pPr>
          <w:r w:rsidRPr="006348DA">
            <w:t>Location:</w:t>
          </w:r>
        </w:p>
      </w:docPartBody>
    </w:docPart>
    <w:docPart>
      <w:docPartPr>
        <w:name w:val="CB837CF4CE6144FB8286B8B2B73A8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504FA-9F6D-4965-9D79-E7EC4BD6944B}"/>
      </w:docPartPr>
      <w:docPartBody>
        <w:p w:rsidR="00525F81" w:rsidRDefault="005B6BFF" w:rsidP="005B6BFF">
          <w:pPr>
            <w:pStyle w:val="CB837CF4CE6144FB8286B8B2B73A80C3"/>
          </w:pPr>
          <w:r w:rsidRPr="006348DA">
            <w:t>Room 914 B</w:t>
          </w:r>
        </w:p>
      </w:docPartBody>
    </w:docPart>
    <w:docPart>
      <w:docPartPr>
        <w:name w:val="2032852EA8D54A088672BA58F4B65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E0C86C-83F2-43A3-A72D-AEDA47633908}"/>
      </w:docPartPr>
      <w:docPartBody>
        <w:p w:rsidR="00525F81" w:rsidRDefault="005B6BFF" w:rsidP="005B6BFF">
          <w:pPr>
            <w:pStyle w:val="2032852EA8D54A088672BA58F4B65890"/>
          </w:pPr>
          <w:r w:rsidRPr="006348DA">
            <w:t>Date:</w:t>
          </w:r>
        </w:p>
      </w:docPartBody>
    </w:docPart>
    <w:docPart>
      <w:docPartPr>
        <w:name w:val="686B89E11EAB476DB6514C2371A82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991E4-27B0-486F-A105-99F7610825EC}"/>
      </w:docPartPr>
      <w:docPartBody>
        <w:p w:rsidR="00525F81" w:rsidRDefault="005B6BFF" w:rsidP="005B6BFF">
          <w:pPr>
            <w:pStyle w:val="686B89E11EAB476DB6514C2371A82679"/>
          </w:pPr>
          <w:r w:rsidRPr="006348DA">
            <w:t>Time:</w:t>
          </w:r>
          <w:r>
            <w:t xml:space="preserve"> </w:t>
          </w:r>
        </w:p>
      </w:docPartBody>
    </w:docPart>
    <w:docPart>
      <w:docPartPr>
        <w:name w:val="E8018978A7A548D9AB71797820444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28E39-981B-45BC-B115-222505A83130}"/>
      </w:docPartPr>
      <w:docPartBody>
        <w:p w:rsidR="00525F81" w:rsidRDefault="005B6BFF" w:rsidP="005B6BFF">
          <w:pPr>
            <w:pStyle w:val="E8018978A7A548D9AB71797820444F07"/>
          </w:pPr>
          <w:r w:rsidRPr="006348DA">
            <w:t>2:15 PM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FF"/>
    <w:rsid w:val="0014320F"/>
    <w:rsid w:val="003979B1"/>
    <w:rsid w:val="00525F81"/>
    <w:rsid w:val="005B6BFF"/>
    <w:rsid w:val="0078501F"/>
    <w:rsid w:val="00854555"/>
    <w:rsid w:val="00927ABF"/>
    <w:rsid w:val="00A405C4"/>
    <w:rsid w:val="00C76238"/>
    <w:rsid w:val="00CF7F9D"/>
    <w:rsid w:val="00D02B38"/>
    <w:rsid w:val="00D8313F"/>
    <w:rsid w:val="00F12DAD"/>
    <w:rsid w:val="00FF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D02AEBCF65E47EC879A9A2344F412A6">
    <w:name w:val="1D02AEBCF65E47EC879A9A2344F412A6"/>
  </w:style>
  <w:style w:type="paragraph" w:customStyle="1" w:styleId="0A8DFD879E2F44FD8D638B84F054ED0E">
    <w:name w:val="0A8DFD879E2F44FD8D638B84F054ED0E"/>
  </w:style>
  <w:style w:type="paragraph" w:customStyle="1" w:styleId="2BA16F1D0649414EB27FE5BAB05EFE9C">
    <w:name w:val="2BA16F1D0649414EB27FE5BAB05EFE9C"/>
  </w:style>
  <w:style w:type="paragraph" w:customStyle="1" w:styleId="23A4CED1EE5E4831A3B6AFFBBED6DAD8">
    <w:name w:val="23A4CED1EE5E4831A3B6AFFBBED6DAD8"/>
  </w:style>
  <w:style w:type="paragraph" w:customStyle="1" w:styleId="DEF1DD27F96D49769227E0D48CE54764">
    <w:name w:val="DEF1DD27F96D49769227E0D48CE54764"/>
  </w:style>
  <w:style w:type="paragraph" w:customStyle="1" w:styleId="F8DC0B00A6DF4B58BEFB1D83796692F7">
    <w:name w:val="F8DC0B00A6DF4B58BEFB1D83796692F7"/>
    <w:rsid w:val="005B6BFF"/>
  </w:style>
  <w:style w:type="paragraph" w:customStyle="1" w:styleId="E30F35C7ED0B412A830C3974D175BC75">
    <w:name w:val="E30F35C7ED0B412A830C3974D175BC75"/>
    <w:rsid w:val="005B6BFF"/>
  </w:style>
  <w:style w:type="paragraph" w:customStyle="1" w:styleId="CB837CF4CE6144FB8286B8B2B73A80C3">
    <w:name w:val="CB837CF4CE6144FB8286B8B2B73A80C3"/>
    <w:rsid w:val="005B6BFF"/>
  </w:style>
  <w:style w:type="paragraph" w:customStyle="1" w:styleId="2032852EA8D54A088672BA58F4B65890">
    <w:name w:val="2032852EA8D54A088672BA58F4B65890"/>
    <w:rsid w:val="005B6BFF"/>
  </w:style>
  <w:style w:type="paragraph" w:customStyle="1" w:styleId="686B89E11EAB476DB6514C2371A82679">
    <w:name w:val="686B89E11EAB476DB6514C2371A82679"/>
    <w:rsid w:val="005B6BFF"/>
  </w:style>
  <w:style w:type="paragraph" w:customStyle="1" w:styleId="E8018978A7A548D9AB71797820444F07">
    <w:name w:val="E8018978A7A548D9AB71797820444F07"/>
    <w:rsid w:val="005B6B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ustom 16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E21A7C4-90F3-49AB-8EA2-ECE1E2F930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97B9BA-7353-4667-B610-6D49901E6B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A4E3FE-51BE-4A8C-BE9B-5B4BC4B3D41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meeting agenda.dotx</Template>
  <TotalTime>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2025-12-14T14:39:00Z</dcterms:created>
  <dcterms:modified xsi:type="dcterms:W3CDTF">2026-02-01T15:20:00Z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